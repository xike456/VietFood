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4F5" w:rsidRDefault="00B944F5">
      <w:pPr>
        <w:pStyle w:val="Title"/>
        <w:jc w:val="right"/>
        <w:rPr>
          <w:sz w:val="56"/>
        </w:rPr>
      </w:pPr>
      <w:r>
        <w:rPr>
          <w:sz w:val="56"/>
        </w:rPr>
        <w:t>MÔN QUẢN LÝ DỰ ÁN PHẦN MỀM</w:t>
      </w:r>
    </w:p>
    <w:p w:rsidR="00563A2A" w:rsidRPr="00593FBE" w:rsidRDefault="00563A2A">
      <w:pPr>
        <w:pStyle w:val="Title"/>
        <w:jc w:val="right"/>
        <w:rPr>
          <w:sz w:val="56"/>
        </w:rPr>
      </w:pPr>
      <w:r w:rsidRPr="00593FBE">
        <w:rPr>
          <w:sz w:val="56"/>
        </w:rPr>
        <w:fldChar w:fldCharType="begin"/>
      </w:r>
      <w:r w:rsidRPr="00593FBE">
        <w:rPr>
          <w:sz w:val="56"/>
        </w:rPr>
        <w:instrText xml:space="preserve"> SUBJECT  \* MERGEFORMAT </w:instrText>
      </w:r>
      <w:r w:rsidRPr="00593FBE">
        <w:rPr>
          <w:sz w:val="56"/>
        </w:rPr>
        <w:fldChar w:fldCharType="separate"/>
      </w:r>
      <w:r w:rsidR="00593FBE" w:rsidRPr="00593FBE">
        <w:rPr>
          <w:sz w:val="56"/>
        </w:rPr>
        <w:t>PHẦN MỀM DẠY NẤU ĂN</w:t>
      </w:r>
      <w:r w:rsidRPr="00593FBE">
        <w:rPr>
          <w:sz w:val="56"/>
        </w:rPr>
        <w:fldChar w:fldCharType="end"/>
      </w:r>
    </w:p>
    <w:p w:rsidR="004000E1" w:rsidRDefault="004000E1">
      <w:pPr>
        <w:pStyle w:val="Title"/>
        <w:jc w:val="right"/>
        <w:rPr>
          <w:sz w:val="56"/>
        </w:rPr>
      </w:pPr>
      <w:r>
        <w:rPr>
          <w:sz w:val="56"/>
        </w:rPr>
        <w:t xml:space="preserve">THIẾT LẬP MÔI TRƯỜNG, </w:t>
      </w:r>
    </w:p>
    <w:p w:rsidR="004000E1" w:rsidRDefault="00D37AFD">
      <w:pPr>
        <w:pStyle w:val="Title"/>
        <w:jc w:val="right"/>
        <w:rPr>
          <w:sz w:val="56"/>
        </w:rPr>
      </w:pPr>
      <w:r>
        <w:rPr>
          <w:sz w:val="56"/>
        </w:rPr>
        <w:t>CÀI ĐẶ</w:t>
      </w:r>
      <w:r w:rsidR="004000E1">
        <w:rPr>
          <w:sz w:val="56"/>
        </w:rPr>
        <w:t xml:space="preserve">T CÔNG CỤ </w:t>
      </w:r>
    </w:p>
    <w:p w:rsidR="00563A2A" w:rsidRPr="00593FBE" w:rsidRDefault="004000E1">
      <w:pPr>
        <w:pStyle w:val="Title"/>
        <w:jc w:val="right"/>
        <w:rPr>
          <w:sz w:val="56"/>
        </w:rPr>
      </w:pPr>
      <w:r>
        <w:rPr>
          <w:sz w:val="56"/>
        </w:rPr>
        <w:t xml:space="preserve">VÀ BIÊN DỊCH MÃ NGUỒN </w:t>
      </w:r>
    </w:p>
    <w:p w:rsidR="00563A2A" w:rsidRPr="00B944F5" w:rsidRDefault="00563A2A">
      <w:pPr>
        <w:pStyle w:val="Title"/>
        <w:jc w:val="right"/>
        <w:rPr>
          <w:b w:val="0"/>
        </w:rPr>
      </w:pPr>
    </w:p>
    <w:p w:rsidR="00563A2A" w:rsidRDefault="00CC06B7">
      <w:pPr>
        <w:pStyle w:val="Title"/>
        <w:jc w:val="right"/>
        <w:rPr>
          <w:sz w:val="28"/>
        </w:rPr>
      </w:pPr>
      <w:r>
        <w:rPr>
          <w:sz w:val="28"/>
        </w:rPr>
        <w:t>Phiên bản 1.0</w:t>
      </w:r>
    </w:p>
    <w:p w:rsidR="00563A2A" w:rsidRDefault="00563A2A"/>
    <w:p w:rsidR="00E46B44" w:rsidRDefault="00E46B44" w:rsidP="00E46B44">
      <w:pPr>
        <w:pStyle w:val="ByLine"/>
        <w:spacing w:before="0" w:after="0"/>
        <w:ind w:left="72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Giáo viên hướng dẫn: </w:t>
      </w:r>
      <w:r>
        <w:rPr>
          <w:rFonts w:ascii="Times New Roman" w:hAnsi="Times New Roman"/>
          <w:szCs w:val="28"/>
        </w:rPr>
        <w:tab/>
        <w:t>Ngô Huy Biên</w:t>
      </w:r>
    </w:p>
    <w:p w:rsidR="00563A2A" w:rsidRDefault="00563A2A">
      <w:pPr>
        <w:sectPr w:rsidR="00563A2A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563A2A" w:rsidRDefault="00CC06B7">
      <w:pPr>
        <w:pStyle w:val="Title"/>
      </w:pPr>
      <w:r>
        <w:lastRenderedPageBreak/>
        <w:t>Bản ghi nhận thay đổi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563A2A">
        <w:tc>
          <w:tcPr>
            <w:tcW w:w="2304" w:type="dxa"/>
          </w:tcPr>
          <w:p w:rsidR="00563A2A" w:rsidRDefault="00B50C2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Ngày</w:t>
            </w:r>
          </w:p>
        </w:tc>
        <w:tc>
          <w:tcPr>
            <w:tcW w:w="1152" w:type="dxa"/>
          </w:tcPr>
          <w:p w:rsidR="00563A2A" w:rsidRDefault="00B50C2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Phiên bản</w:t>
            </w:r>
          </w:p>
        </w:tc>
        <w:tc>
          <w:tcPr>
            <w:tcW w:w="3744" w:type="dxa"/>
          </w:tcPr>
          <w:p w:rsidR="00563A2A" w:rsidRDefault="00B50C2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Mô tả</w:t>
            </w:r>
          </w:p>
        </w:tc>
        <w:tc>
          <w:tcPr>
            <w:tcW w:w="2304" w:type="dxa"/>
          </w:tcPr>
          <w:p w:rsidR="00563A2A" w:rsidRDefault="00B50C2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Tác giả</w:t>
            </w:r>
          </w:p>
        </w:tc>
      </w:tr>
      <w:tr w:rsidR="00563A2A">
        <w:tc>
          <w:tcPr>
            <w:tcW w:w="2304" w:type="dxa"/>
          </w:tcPr>
          <w:p w:rsidR="00563A2A" w:rsidRDefault="00CC06B7">
            <w:pPr>
              <w:pStyle w:val="Tabletext"/>
            </w:pPr>
            <w:r>
              <w:t>11/10/2016</w:t>
            </w:r>
          </w:p>
        </w:tc>
        <w:tc>
          <w:tcPr>
            <w:tcW w:w="1152" w:type="dxa"/>
          </w:tcPr>
          <w:p w:rsidR="00563A2A" w:rsidRDefault="00CC06B7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:rsidR="00563A2A" w:rsidRDefault="00CC06B7">
            <w:pPr>
              <w:pStyle w:val="Tabletext"/>
            </w:pPr>
            <w:r>
              <w:t xml:space="preserve">Xây dựng </w:t>
            </w:r>
            <w:r w:rsidR="0027699A">
              <w:t>tài liệu hướng dẫn thiết lập môi trường, cài đặt công cụ và biên dịch mã nguồn</w:t>
            </w:r>
          </w:p>
        </w:tc>
        <w:tc>
          <w:tcPr>
            <w:tcW w:w="2304" w:type="dxa"/>
          </w:tcPr>
          <w:p w:rsidR="00563A2A" w:rsidRDefault="0027699A">
            <w:pPr>
              <w:pStyle w:val="Tabletext"/>
            </w:pPr>
            <w:r>
              <w:t>Nguyễn Minh Phú</w:t>
            </w:r>
          </w:p>
        </w:tc>
      </w:tr>
      <w:tr w:rsidR="00563A2A">
        <w:tc>
          <w:tcPr>
            <w:tcW w:w="2304" w:type="dxa"/>
          </w:tcPr>
          <w:p w:rsidR="00563A2A" w:rsidRDefault="00563A2A">
            <w:pPr>
              <w:pStyle w:val="Tabletext"/>
            </w:pPr>
          </w:p>
        </w:tc>
        <w:tc>
          <w:tcPr>
            <w:tcW w:w="1152" w:type="dxa"/>
          </w:tcPr>
          <w:p w:rsidR="00563A2A" w:rsidRDefault="00563A2A">
            <w:pPr>
              <w:pStyle w:val="Tabletext"/>
            </w:pPr>
          </w:p>
        </w:tc>
        <w:tc>
          <w:tcPr>
            <w:tcW w:w="3744" w:type="dxa"/>
          </w:tcPr>
          <w:p w:rsidR="00563A2A" w:rsidRDefault="00563A2A">
            <w:pPr>
              <w:pStyle w:val="Tabletext"/>
            </w:pPr>
          </w:p>
        </w:tc>
        <w:tc>
          <w:tcPr>
            <w:tcW w:w="2304" w:type="dxa"/>
          </w:tcPr>
          <w:p w:rsidR="00563A2A" w:rsidRDefault="00563A2A">
            <w:pPr>
              <w:pStyle w:val="Tabletext"/>
            </w:pPr>
          </w:p>
        </w:tc>
      </w:tr>
      <w:tr w:rsidR="00563A2A">
        <w:tc>
          <w:tcPr>
            <w:tcW w:w="2304" w:type="dxa"/>
          </w:tcPr>
          <w:p w:rsidR="00563A2A" w:rsidRDefault="00563A2A">
            <w:pPr>
              <w:pStyle w:val="Tabletext"/>
            </w:pPr>
          </w:p>
        </w:tc>
        <w:tc>
          <w:tcPr>
            <w:tcW w:w="1152" w:type="dxa"/>
          </w:tcPr>
          <w:p w:rsidR="00563A2A" w:rsidRDefault="00563A2A">
            <w:pPr>
              <w:pStyle w:val="Tabletext"/>
            </w:pPr>
          </w:p>
        </w:tc>
        <w:tc>
          <w:tcPr>
            <w:tcW w:w="3744" w:type="dxa"/>
          </w:tcPr>
          <w:p w:rsidR="00563A2A" w:rsidRDefault="00563A2A">
            <w:pPr>
              <w:pStyle w:val="Tabletext"/>
            </w:pPr>
          </w:p>
        </w:tc>
        <w:tc>
          <w:tcPr>
            <w:tcW w:w="2304" w:type="dxa"/>
          </w:tcPr>
          <w:p w:rsidR="00563A2A" w:rsidRDefault="00563A2A">
            <w:pPr>
              <w:pStyle w:val="Tabletext"/>
            </w:pPr>
          </w:p>
        </w:tc>
      </w:tr>
      <w:tr w:rsidR="00563A2A">
        <w:tc>
          <w:tcPr>
            <w:tcW w:w="2304" w:type="dxa"/>
          </w:tcPr>
          <w:p w:rsidR="00563A2A" w:rsidRDefault="00563A2A">
            <w:pPr>
              <w:pStyle w:val="Tabletext"/>
            </w:pPr>
          </w:p>
        </w:tc>
        <w:tc>
          <w:tcPr>
            <w:tcW w:w="1152" w:type="dxa"/>
          </w:tcPr>
          <w:p w:rsidR="00563A2A" w:rsidRDefault="00563A2A">
            <w:pPr>
              <w:pStyle w:val="Tabletext"/>
            </w:pPr>
          </w:p>
        </w:tc>
        <w:tc>
          <w:tcPr>
            <w:tcW w:w="3744" w:type="dxa"/>
          </w:tcPr>
          <w:p w:rsidR="00563A2A" w:rsidRDefault="00563A2A">
            <w:pPr>
              <w:pStyle w:val="Tabletext"/>
            </w:pPr>
          </w:p>
        </w:tc>
        <w:tc>
          <w:tcPr>
            <w:tcW w:w="2304" w:type="dxa"/>
          </w:tcPr>
          <w:p w:rsidR="00563A2A" w:rsidRDefault="00563A2A">
            <w:pPr>
              <w:pStyle w:val="Tabletext"/>
            </w:pPr>
          </w:p>
        </w:tc>
      </w:tr>
    </w:tbl>
    <w:p w:rsidR="00563A2A" w:rsidRDefault="00563A2A"/>
    <w:p w:rsidR="00563A2A" w:rsidRPr="00F8119F" w:rsidRDefault="00563A2A">
      <w:pPr>
        <w:pStyle w:val="Title"/>
        <w:rPr>
          <w:sz w:val="44"/>
        </w:rPr>
      </w:pPr>
      <w:r>
        <w:br w:type="page"/>
      </w:r>
      <w:r w:rsidR="00CC06B7" w:rsidRPr="00F8119F">
        <w:rPr>
          <w:sz w:val="44"/>
        </w:rPr>
        <w:lastRenderedPageBreak/>
        <w:t>Mục lục</w:t>
      </w:r>
    </w:p>
    <w:p w:rsidR="0028604D" w:rsidRPr="00F8119F" w:rsidRDefault="00563A2A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30"/>
          <w:szCs w:val="22"/>
        </w:rPr>
      </w:pPr>
      <w:r w:rsidRPr="00F8119F">
        <w:rPr>
          <w:b/>
          <w:sz w:val="28"/>
        </w:rPr>
        <w:fldChar w:fldCharType="begin"/>
      </w:r>
      <w:r w:rsidRPr="00F8119F">
        <w:rPr>
          <w:b/>
          <w:sz w:val="28"/>
        </w:rPr>
        <w:instrText xml:space="preserve"> TOC \o "1-3" </w:instrText>
      </w:r>
      <w:r w:rsidRPr="00F8119F">
        <w:rPr>
          <w:b/>
          <w:sz w:val="28"/>
        </w:rPr>
        <w:fldChar w:fldCharType="separate"/>
      </w:r>
      <w:r w:rsidR="0028604D" w:rsidRPr="00F8119F">
        <w:rPr>
          <w:noProof/>
          <w:sz w:val="28"/>
        </w:rPr>
        <w:t>1.</w:t>
      </w:r>
      <w:r w:rsidR="0028604D" w:rsidRPr="00F8119F">
        <w:rPr>
          <w:rFonts w:asciiTheme="minorHAnsi" w:eastAsiaTheme="minorEastAsia" w:hAnsiTheme="minorHAnsi" w:cstheme="minorBidi"/>
          <w:noProof/>
          <w:sz w:val="30"/>
          <w:szCs w:val="22"/>
        </w:rPr>
        <w:tab/>
      </w:r>
      <w:r w:rsidR="0028604D" w:rsidRPr="00F8119F">
        <w:rPr>
          <w:noProof/>
          <w:sz w:val="28"/>
        </w:rPr>
        <w:t>Tải và cài đặt JDK</w:t>
      </w:r>
      <w:r w:rsidR="0028604D" w:rsidRPr="00F8119F">
        <w:rPr>
          <w:noProof/>
          <w:sz w:val="28"/>
        </w:rPr>
        <w:tab/>
      </w:r>
      <w:r w:rsidR="0028604D" w:rsidRPr="00F8119F">
        <w:rPr>
          <w:noProof/>
          <w:sz w:val="28"/>
        </w:rPr>
        <w:fldChar w:fldCharType="begin"/>
      </w:r>
      <w:r w:rsidR="0028604D" w:rsidRPr="00F8119F">
        <w:rPr>
          <w:noProof/>
          <w:sz w:val="28"/>
        </w:rPr>
        <w:instrText xml:space="preserve"> PAGEREF _Toc465944844 \h </w:instrText>
      </w:r>
      <w:r w:rsidR="0028604D" w:rsidRPr="00F8119F">
        <w:rPr>
          <w:noProof/>
          <w:sz w:val="28"/>
        </w:rPr>
      </w:r>
      <w:r w:rsidR="0028604D" w:rsidRPr="00F8119F">
        <w:rPr>
          <w:noProof/>
          <w:sz w:val="28"/>
        </w:rPr>
        <w:fldChar w:fldCharType="separate"/>
      </w:r>
      <w:r w:rsidR="00F8119F" w:rsidRPr="00F8119F">
        <w:rPr>
          <w:noProof/>
          <w:sz w:val="28"/>
        </w:rPr>
        <w:t>4</w:t>
      </w:r>
      <w:r w:rsidR="0028604D" w:rsidRPr="00F8119F">
        <w:rPr>
          <w:noProof/>
          <w:sz w:val="28"/>
        </w:rPr>
        <w:fldChar w:fldCharType="end"/>
      </w:r>
    </w:p>
    <w:p w:rsidR="0028604D" w:rsidRPr="00F8119F" w:rsidRDefault="0028604D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30"/>
          <w:szCs w:val="22"/>
        </w:rPr>
      </w:pPr>
      <w:r w:rsidRPr="00F8119F">
        <w:rPr>
          <w:noProof/>
          <w:sz w:val="28"/>
        </w:rPr>
        <w:t>2.</w:t>
      </w:r>
      <w:r w:rsidRPr="00F8119F">
        <w:rPr>
          <w:rFonts w:asciiTheme="minorHAnsi" w:eastAsiaTheme="minorEastAsia" w:hAnsiTheme="minorHAnsi" w:cstheme="minorBidi"/>
          <w:noProof/>
          <w:sz w:val="30"/>
          <w:szCs w:val="22"/>
        </w:rPr>
        <w:tab/>
      </w:r>
      <w:r w:rsidRPr="00F8119F">
        <w:rPr>
          <w:noProof/>
          <w:sz w:val="28"/>
        </w:rPr>
        <w:t>Cài đặt android studio và android sdk</w:t>
      </w:r>
      <w:r w:rsidRPr="00F8119F">
        <w:rPr>
          <w:noProof/>
          <w:sz w:val="28"/>
        </w:rPr>
        <w:tab/>
      </w:r>
      <w:r w:rsidRPr="00F8119F">
        <w:rPr>
          <w:noProof/>
          <w:sz w:val="28"/>
        </w:rPr>
        <w:fldChar w:fldCharType="begin"/>
      </w:r>
      <w:r w:rsidRPr="00F8119F">
        <w:rPr>
          <w:noProof/>
          <w:sz w:val="28"/>
        </w:rPr>
        <w:instrText xml:space="preserve"> PAGEREF _Toc465944845 \h </w:instrText>
      </w:r>
      <w:r w:rsidRPr="00F8119F">
        <w:rPr>
          <w:noProof/>
          <w:sz w:val="28"/>
        </w:rPr>
      </w:r>
      <w:r w:rsidRPr="00F8119F">
        <w:rPr>
          <w:noProof/>
          <w:sz w:val="28"/>
        </w:rPr>
        <w:fldChar w:fldCharType="separate"/>
      </w:r>
      <w:r w:rsidR="00F8119F" w:rsidRPr="00F8119F">
        <w:rPr>
          <w:noProof/>
          <w:sz w:val="28"/>
        </w:rPr>
        <w:t>7</w:t>
      </w:r>
      <w:r w:rsidRPr="00F8119F">
        <w:rPr>
          <w:noProof/>
          <w:sz w:val="28"/>
        </w:rPr>
        <w:fldChar w:fldCharType="end"/>
      </w:r>
    </w:p>
    <w:p w:rsidR="0028604D" w:rsidRPr="00F8119F" w:rsidRDefault="0028604D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30"/>
          <w:szCs w:val="22"/>
        </w:rPr>
      </w:pPr>
      <w:r w:rsidRPr="00F8119F">
        <w:rPr>
          <w:noProof/>
          <w:sz w:val="28"/>
        </w:rPr>
        <w:t>3.</w:t>
      </w:r>
      <w:r w:rsidRPr="00F8119F">
        <w:rPr>
          <w:rFonts w:asciiTheme="minorHAnsi" w:eastAsiaTheme="minorEastAsia" w:hAnsiTheme="minorHAnsi" w:cstheme="minorBidi"/>
          <w:noProof/>
          <w:sz w:val="30"/>
          <w:szCs w:val="22"/>
        </w:rPr>
        <w:tab/>
      </w:r>
      <w:r w:rsidRPr="00F8119F">
        <w:rPr>
          <w:noProof/>
          <w:sz w:val="28"/>
        </w:rPr>
        <w:t>Cài đặt máy ảo Genymotion</w:t>
      </w:r>
      <w:r w:rsidRPr="00F8119F">
        <w:rPr>
          <w:noProof/>
          <w:sz w:val="28"/>
        </w:rPr>
        <w:tab/>
      </w:r>
      <w:r w:rsidRPr="00F8119F">
        <w:rPr>
          <w:noProof/>
          <w:sz w:val="28"/>
        </w:rPr>
        <w:fldChar w:fldCharType="begin"/>
      </w:r>
      <w:r w:rsidRPr="00F8119F">
        <w:rPr>
          <w:noProof/>
          <w:sz w:val="28"/>
        </w:rPr>
        <w:instrText xml:space="preserve"> PAGEREF _Toc465944846 \h </w:instrText>
      </w:r>
      <w:r w:rsidRPr="00F8119F">
        <w:rPr>
          <w:noProof/>
          <w:sz w:val="28"/>
        </w:rPr>
      </w:r>
      <w:r w:rsidRPr="00F8119F">
        <w:rPr>
          <w:noProof/>
          <w:sz w:val="28"/>
        </w:rPr>
        <w:fldChar w:fldCharType="separate"/>
      </w:r>
      <w:r w:rsidR="00F8119F" w:rsidRPr="00F8119F">
        <w:rPr>
          <w:noProof/>
          <w:sz w:val="28"/>
        </w:rPr>
        <w:t>10</w:t>
      </w:r>
      <w:r w:rsidRPr="00F8119F">
        <w:rPr>
          <w:noProof/>
          <w:sz w:val="28"/>
        </w:rPr>
        <w:fldChar w:fldCharType="end"/>
      </w:r>
    </w:p>
    <w:p w:rsidR="0028604D" w:rsidRPr="00F8119F" w:rsidRDefault="0028604D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30"/>
          <w:szCs w:val="22"/>
        </w:rPr>
      </w:pPr>
      <w:r w:rsidRPr="00F8119F">
        <w:rPr>
          <w:noProof/>
          <w:sz w:val="28"/>
        </w:rPr>
        <w:t>4.</w:t>
      </w:r>
      <w:r w:rsidRPr="00F8119F">
        <w:rPr>
          <w:rFonts w:asciiTheme="minorHAnsi" w:eastAsiaTheme="minorEastAsia" w:hAnsiTheme="minorHAnsi" w:cstheme="minorBidi"/>
          <w:noProof/>
          <w:sz w:val="30"/>
          <w:szCs w:val="22"/>
        </w:rPr>
        <w:tab/>
      </w:r>
      <w:r w:rsidRPr="00F8119F">
        <w:rPr>
          <w:noProof/>
          <w:sz w:val="28"/>
        </w:rPr>
        <w:t>Import project và build ứng dụng</w:t>
      </w:r>
      <w:r w:rsidRPr="00F8119F">
        <w:rPr>
          <w:noProof/>
          <w:sz w:val="28"/>
        </w:rPr>
        <w:tab/>
      </w:r>
      <w:r w:rsidRPr="00F8119F">
        <w:rPr>
          <w:noProof/>
          <w:sz w:val="28"/>
        </w:rPr>
        <w:fldChar w:fldCharType="begin"/>
      </w:r>
      <w:r w:rsidRPr="00F8119F">
        <w:rPr>
          <w:noProof/>
          <w:sz w:val="28"/>
        </w:rPr>
        <w:instrText xml:space="preserve"> PAGEREF _Toc465944847 \h </w:instrText>
      </w:r>
      <w:r w:rsidRPr="00F8119F">
        <w:rPr>
          <w:noProof/>
          <w:sz w:val="28"/>
        </w:rPr>
      </w:r>
      <w:r w:rsidRPr="00F8119F">
        <w:rPr>
          <w:noProof/>
          <w:sz w:val="28"/>
        </w:rPr>
        <w:fldChar w:fldCharType="separate"/>
      </w:r>
      <w:r w:rsidR="00F8119F" w:rsidRPr="00F8119F">
        <w:rPr>
          <w:noProof/>
          <w:sz w:val="28"/>
        </w:rPr>
        <w:t>14</w:t>
      </w:r>
      <w:r w:rsidRPr="00F8119F">
        <w:rPr>
          <w:noProof/>
          <w:sz w:val="28"/>
        </w:rPr>
        <w:fldChar w:fldCharType="end"/>
      </w:r>
    </w:p>
    <w:p w:rsidR="00563A2A" w:rsidRDefault="00563A2A">
      <w:pPr>
        <w:pStyle w:val="Title"/>
      </w:pPr>
      <w:r w:rsidRPr="00F8119F">
        <w:rPr>
          <w:rFonts w:ascii="Times New Roman" w:hAnsi="Times New Roman"/>
          <w:b w:val="0"/>
          <w:sz w:val="28"/>
        </w:rPr>
        <w:fldChar w:fldCharType="end"/>
      </w:r>
      <w:r>
        <w:br w:type="page"/>
      </w:r>
      <w:r w:rsidR="00D42457">
        <w:lastRenderedPageBreak/>
        <w:t>THIẾT LẬP MÔI TRƯỜNG, CÀI ĐẶT CÔNG CỤ VÀ BIÊN DỊCH MÃ NGUỒN</w:t>
      </w:r>
    </w:p>
    <w:p w:rsidR="00563A2A" w:rsidRDefault="00563A2A">
      <w:pPr>
        <w:pStyle w:val="Heading1"/>
        <w:numPr>
          <w:ilvl w:val="0"/>
          <w:numId w:val="0"/>
        </w:numPr>
      </w:pPr>
      <w:bookmarkStart w:id="0" w:name="_Toc447095880"/>
    </w:p>
    <w:p w:rsidR="00563A2A" w:rsidRPr="00FA6C71" w:rsidRDefault="0027699A" w:rsidP="001549F0">
      <w:pPr>
        <w:pStyle w:val="Heading1"/>
        <w:jc w:val="both"/>
        <w:rPr>
          <w:sz w:val="28"/>
          <w:szCs w:val="28"/>
        </w:rPr>
      </w:pPr>
      <w:bookmarkStart w:id="1" w:name="_Toc465944844"/>
      <w:r>
        <w:rPr>
          <w:sz w:val="28"/>
          <w:szCs w:val="28"/>
        </w:rPr>
        <w:t>Tải và cài đặt JDK</w:t>
      </w:r>
      <w:bookmarkEnd w:id="1"/>
    </w:p>
    <w:p w:rsidR="00563A2A" w:rsidRDefault="0027699A" w:rsidP="00B944F5">
      <w:pPr>
        <w:pStyle w:val="InfoBlue"/>
        <w:ind w:firstLine="720"/>
        <w:rPr>
          <w:rStyle w:val="fontstyle01"/>
          <w:sz w:val="28"/>
          <w:szCs w:val="28"/>
        </w:rPr>
      </w:pPr>
      <w:bookmarkStart w:id="2" w:name="_Toc456598588"/>
      <w:bookmarkStart w:id="3" w:name="_Toc456600919"/>
      <w:r>
        <w:rPr>
          <w:rStyle w:val="fontstyle01"/>
          <w:sz w:val="28"/>
          <w:szCs w:val="28"/>
        </w:rPr>
        <w:t>Download bản JDK mới nhất từ link sau:</w:t>
      </w:r>
    </w:p>
    <w:p w:rsidR="0027699A" w:rsidRPr="0027699A" w:rsidRDefault="00D87635" w:rsidP="0027699A">
      <w:pPr>
        <w:pStyle w:val="InfoBlue"/>
        <w:ind w:firstLine="720"/>
        <w:rPr>
          <w:rStyle w:val="fontstyle01"/>
          <w:sz w:val="28"/>
          <w:szCs w:val="28"/>
        </w:rPr>
      </w:pPr>
      <w:hyperlink r:id="rId10" w:history="1">
        <w:r w:rsidR="0027699A" w:rsidRPr="008030A9">
          <w:rPr>
            <w:rStyle w:val="Hyperlink"/>
            <w:rFonts w:ascii="TimesNewRomanPSMT" w:hAnsi="TimesNewRomanPSMT"/>
          </w:rPr>
          <w:t>http://www.oracle.com/technetwork/java/javase/downloads/jdk8-downloads-2133151.html</w:t>
        </w:r>
      </w:hyperlink>
    </w:p>
    <w:p w:rsidR="0027699A" w:rsidRDefault="0027699A" w:rsidP="0027699A">
      <w:pPr>
        <w:pStyle w:val="BodyText"/>
      </w:pPr>
      <w:r>
        <w:rPr>
          <w:noProof/>
        </w:rPr>
        <w:drawing>
          <wp:inline distT="0" distB="0" distL="0" distR="0" wp14:anchorId="0CA7F38D" wp14:editId="2999B93B">
            <wp:extent cx="4533900" cy="254520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5592" cy="255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9A" w:rsidRDefault="0027699A" w:rsidP="0027699A">
      <w:pPr>
        <w:pStyle w:val="BodyText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Sau khi download xong, nhấn double vào file vừa tải để cài đặt jdk</w:t>
      </w:r>
      <w:r w:rsidR="00DF1D66">
        <w:rPr>
          <w:rStyle w:val="fontstyle01"/>
          <w:sz w:val="28"/>
          <w:szCs w:val="28"/>
        </w:rPr>
        <w:t>:</w:t>
      </w:r>
    </w:p>
    <w:p w:rsidR="0027699A" w:rsidRDefault="00DF1D66" w:rsidP="00DF1D66">
      <w:pPr>
        <w:pStyle w:val="BodyText"/>
      </w:pPr>
      <w:r>
        <w:rPr>
          <w:noProof/>
        </w:rPr>
        <w:lastRenderedPageBreak/>
        <w:drawing>
          <wp:inline distT="0" distB="0" distL="0" distR="0" wp14:anchorId="25341359" wp14:editId="69CE2B5C">
            <wp:extent cx="4562475" cy="34671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189" cy="34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2A" w:rsidRDefault="00DF1D66" w:rsidP="00B944F5">
      <w:pPr>
        <w:pStyle w:val="InfoBlue"/>
        <w:ind w:firstLine="720"/>
      </w:pPr>
      <w:bookmarkStart w:id="4" w:name="_Toc447095882"/>
      <w:bookmarkEnd w:id="0"/>
      <w:bookmarkEnd w:id="2"/>
      <w:bookmarkEnd w:id="3"/>
      <w:r>
        <w:t>Nhấn next để tiếp tục.</w:t>
      </w:r>
    </w:p>
    <w:p w:rsidR="00DF1D66" w:rsidRPr="00DF1D66" w:rsidRDefault="00DF1D66" w:rsidP="00DF1D66">
      <w:pPr>
        <w:pStyle w:val="BodyText"/>
      </w:pPr>
    </w:p>
    <w:p w:rsidR="00DF1D66" w:rsidRDefault="00DF1D66" w:rsidP="00DF1D66">
      <w:pPr>
        <w:pStyle w:val="BodyText"/>
      </w:pPr>
      <w:r>
        <w:rPr>
          <w:noProof/>
        </w:rPr>
        <w:drawing>
          <wp:inline distT="0" distB="0" distL="0" distR="0" wp14:anchorId="4F97A4F4" wp14:editId="2BDC077D">
            <wp:extent cx="4597133" cy="350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4629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66" w:rsidRDefault="00DF1D66" w:rsidP="00DF1D66">
      <w:pPr>
        <w:pStyle w:val="InfoBlue"/>
        <w:ind w:firstLine="720"/>
      </w:pPr>
      <w:r>
        <w:t>Chọn đường dẫn lưu JDK, sau đó nhấn next.</w:t>
      </w:r>
    </w:p>
    <w:p w:rsidR="00DF1D66" w:rsidRDefault="00DF1D66" w:rsidP="00DF1D66">
      <w:pPr>
        <w:pStyle w:val="BodyText"/>
      </w:pPr>
      <w:r>
        <w:rPr>
          <w:noProof/>
        </w:rPr>
        <w:lastRenderedPageBreak/>
        <w:drawing>
          <wp:inline distT="0" distB="0" distL="0" distR="0" wp14:anchorId="5CF3DC59" wp14:editId="48696C02">
            <wp:extent cx="4572000" cy="34951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499" cy="350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66" w:rsidRDefault="00DF1D66" w:rsidP="00DF1D66">
      <w:pPr>
        <w:pStyle w:val="InfoBlue"/>
        <w:ind w:firstLine="720"/>
      </w:pPr>
      <w:r>
        <w:t>Tiếp tục chọn đường dẫn khác để cài JRE, nhấn next tiếp tục.</w:t>
      </w:r>
    </w:p>
    <w:p w:rsidR="00DF1D66" w:rsidRDefault="00DF1D66" w:rsidP="00DF1D66">
      <w:pPr>
        <w:pStyle w:val="BodyText"/>
      </w:pPr>
      <w:r>
        <w:rPr>
          <w:noProof/>
        </w:rPr>
        <w:drawing>
          <wp:inline distT="0" distB="0" distL="0" distR="0" wp14:anchorId="50EDF394" wp14:editId="71E492F3">
            <wp:extent cx="4457700" cy="33942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6785" cy="34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66" w:rsidRDefault="00DF1D66" w:rsidP="00DF1D66">
      <w:pPr>
        <w:pStyle w:val="InfoBlue"/>
        <w:ind w:firstLine="720"/>
      </w:pPr>
      <w:r>
        <w:t>Tiếp tục chọn đường dẫn khác để cài JRE, nhấn next tiếp tục.</w:t>
      </w:r>
    </w:p>
    <w:p w:rsidR="00DF1D66" w:rsidRPr="00DF1D66" w:rsidRDefault="00DF1D66" w:rsidP="009513B4">
      <w:pPr>
        <w:pStyle w:val="BodyText"/>
        <w:ind w:left="0"/>
      </w:pPr>
    </w:p>
    <w:p w:rsidR="00DF1D66" w:rsidRDefault="00DF1D66" w:rsidP="00DF1D66">
      <w:pPr>
        <w:pStyle w:val="BodyText"/>
      </w:pPr>
      <w:r>
        <w:rPr>
          <w:noProof/>
        </w:rPr>
        <w:lastRenderedPageBreak/>
        <w:drawing>
          <wp:inline distT="0" distB="0" distL="0" distR="0" wp14:anchorId="3AAAE12D" wp14:editId="553D3115">
            <wp:extent cx="5133108" cy="30765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0377" cy="308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66" w:rsidRPr="00DF1D66" w:rsidRDefault="00DF1D66" w:rsidP="009513B4">
      <w:pPr>
        <w:pStyle w:val="BodyText"/>
        <w:ind w:left="0"/>
      </w:pPr>
    </w:p>
    <w:p w:rsidR="009513B4" w:rsidRDefault="009513B4" w:rsidP="009513B4">
      <w:pPr>
        <w:pStyle w:val="InfoBlue"/>
        <w:ind w:firstLine="720"/>
      </w:pPr>
      <w:r>
        <w:t>Nhấn finish để hoàn thành.</w:t>
      </w:r>
    </w:p>
    <w:p w:rsidR="00DF1D66" w:rsidRPr="00DF1D66" w:rsidRDefault="00DF1D66" w:rsidP="00DF1D66">
      <w:pPr>
        <w:pStyle w:val="BodyText"/>
      </w:pPr>
    </w:p>
    <w:p w:rsidR="00563A2A" w:rsidRPr="00FA6C71" w:rsidRDefault="00DF1D66" w:rsidP="001549F0">
      <w:pPr>
        <w:pStyle w:val="Heading1"/>
        <w:jc w:val="both"/>
        <w:rPr>
          <w:sz w:val="28"/>
          <w:szCs w:val="28"/>
        </w:rPr>
      </w:pPr>
      <w:bookmarkStart w:id="5" w:name="_Toc465944845"/>
      <w:r>
        <w:rPr>
          <w:sz w:val="28"/>
          <w:szCs w:val="28"/>
        </w:rPr>
        <w:t>Cài đặt android studio và android sdk</w:t>
      </w:r>
      <w:bookmarkEnd w:id="5"/>
    </w:p>
    <w:p w:rsidR="00563A2A" w:rsidRDefault="00DF1D66" w:rsidP="00B944F5">
      <w:pPr>
        <w:pStyle w:val="InfoBlue"/>
        <w:ind w:firstLine="720"/>
      </w:pPr>
      <w:r>
        <w:t>Download phiên bản android studio mới nhất tại địa chỉ sau:</w:t>
      </w:r>
    </w:p>
    <w:p w:rsidR="00DF1D66" w:rsidRPr="00DF1D66" w:rsidRDefault="00D87635" w:rsidP="00DF1D66">
      <w:pPr>
        <w:pStyle w:val="InfoBlue"/>
        <w:ind w:firstLine="720"/>
      </w:pPr>
      <w:hyperlink r:id="rId17" w:history="1">
        <w:r w:rsidR="00DF1D66" w:rsidRPr="008030A9">
          <w:rPr>
            <w:rStyle w:val="Hyperlink"/>
          </w:rPr>
          <w:t>https://developer.android.com/studio/index.html?gclid=CjwKEAjwwOvABRC08aedoZ_lnTMSJACs_cbug2tL6VRvd2xkL87csl1CntvXXV8C3d7LEUDMhdS7hBoCFU3w_wcB</w:t>
        </w:r>
      </w:hyperlink>
      <w:r w:rsidR="00DF1D66">
        <w:t xml:space="preserve"> </w:t>
      </w:r>
    </w:p>
    <w:p w:rsidR="00C25C47" w:rsidRDefault="003D240E" w:rsidP="00FA6C71">
      <w:pPr>
        <w:pStyle w:val="BodyText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Click vào DOWNLOAD ANDROID STUDIO</w:t>
      </w:r>
      <w:r w:rsidR="00C25C47" w:rsidRPr="00FA6C71">
        <w:rPr>
          <w:sz w:val="28"/>
          <w:szCs w:val="28"/>
        </w:rPr>
        <w:t>.</w:t>
      </w:r>
    </w:p>
    <w:p w:rsidR="003D240E" w:rsidRDefault="003D240E" w:rsidP="003D240E">
      <w:pPr>
        <w:pStyle w:val="BodyText"/>
        <w:ind w:left="0"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91D5C9C" wp14:editId="4DCC7C20">
            <wp:extent cx="5335267" cy="2400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042" cy="240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0E" w:rsidRPr="00FA6C71" w:rsidRDefault="003D240E" w:rsidP="00FA6C71">
      <w:pPr>
        <w:pStyle w:val="BodyText"/>
        <w:ind w:left="0" w:firstLine="720"/>
        <w:jc w:val="both"/>
        <w:rPr>
          <w:sz w:val="28"/>
          <w:szCs w:val="28"/>
        </w:rPr>
      </w:pPr>
    </w:p>
    <w:p w:rsidR="00C25C47" w:rsidRDefault="003D240E" w:rsidP="00FA6C71">
      <w:pPr>
        <w:pStyle w:val="BodyText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Mở file vừa tải để cài đặt android studio</w:t>
      </w:r>
      <w:r w:rsidR="00C25C47" w:rsidRPr="00FA6C71">
        <w:rPr>
          <w:sz w:val="28"/>
          <w:szCs w:val="28"/>
        </w:rPr>
        <w:t>.</w:t>
      </w:r>
    </w:p>
    <w:p w:rsidR="003D240E" w:rsidRDefault="003D240E" w:rsidP="00FA6C71">
      <w:pPr>
        <w:pStyle w:val="BodyText"/>
        <w:ind w:left="0"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7BC8BA3" wp14:editId="75037B5C">
            <wp:extent cx="4457700" cy="3463153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0347" cy="34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0E" w:rsidRDefault="003D240E" w:rsidP="003D240E">
      <w:pPr>
        <w:pStyle w:val="BodyText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Nhấn next để tiếp tục</w:t>
      </w:r>
      <w:r w:rsidRPr="00FA6C71">
        <w:rPr>
          <w:sz w:val="28"/>
          <w:szCs w:val="28"/>
        </w:rPr>
        <w:t>.</w:t>
      </w:r>
    </w:p>
    <w:p w:rsidR="003D240E" w:rsidRDefault="002E18BE" w:rsidP="003D240E">
      <w:pPr>
        <w:pStyle w:val="BodyText"/>
        <w:ind w:left="0"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6E260DC" wp14:editId="397F599D">
            <wp:extent cx="4495800" cy="3485809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0848" cy="348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BE" w:rsidRDefault="002E18BE" w:rsidP="003D240E">
      <w:pPr>
        <w:pStyle w:val="BodyText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Chọn vào android SDK và android studio, sau đó nhấn Next để cài đặt android studio và SDK.</w:t>
      </w:r>
    </w:p>
    <w:p w:rsidR="002E18BE" w:rsidRDefault="002E18BE" w:rsidP="003D240E">
      <w:pPr>
        <w:pStyle w:val="BodyText"/>
        <w:ind w:left="0"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70EFA66" wp14:editId="16F10C34">
            <wp:extent cx="4448175" cy="3446892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6496" cy="34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BE" w:rsidRDefault="002E18BE" w:rsidP="003D240E">
      <w:pPr>
        <w:pStyle w:val="BodyText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Chọn đường dẫn lưu Android Studio và SDK, sau đó nhấn Next.</w:t>
      </w:r>
    </w:p>
    <w:p w:rsidR="002E18BE" w:rsidRDefault="002E18BE" w:rsidP="003D240E">
      <w:pPr>
        <w:pStyle w:val="BodyText"/>
        <w:ind w:left="0"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D5DF2D4" wp14:editId="6D053EE8">
            <wp:extent cx="4457700" cy="345427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3582" cy="345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BE" w:rsidRDefault="002E18BE" w:rsidP="003D240E">
      <w:pPr>
        <w:pStyle w:val="BodyText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Nhấn install để bắt đầu cài đặt.</w:t>
      </w:r>
    </w:p>
    <w:p w:rsidR="003D240E" w:rsidRDefault="002E18BE" w:rsidP="00FA6C71">
      <w:pPr>
        <w:pStyle w:val="BodyText"/>
        <w:ind w:left="0"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1B97A1E" wp14:editId="7F8A10BF">
            <wp:extent cx="4267200" cy="3328417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3771" cy="333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BE" w:rsidRPr="00FA6C71" w:rsidRDefault="002E18BE" w:rsidP="00FA6C71">
      <w:pPr>
        <w:pStyle w:val="BodyText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Đợi quá trình cài đặt hoàn tất.</w:t>
      </w:r>
    </w:p>
    <w:p w:rsidR="00563A2A" w:rsidRDefault="002E18BE" w:rsidP="001549F0">
      <w:pPr>
        <w:pStyle w:val="Heading1"/>
        <w:jc w:val="both"/>
        <w:rPr>
          <w:sz w:val="28"/>
          <w:szCs w:val="28"/>
        </w:rPr>
      </w:pPr>
      <w:bookmarkStart w:id="6" w:name="_Toc465944846"/>
      <w:bookmarkEnd w:id="4"/>
      <w:r>
        <w:rPr>
          <w:sz w:val="28"/>
          <w:szCs w:val="28"/>
        </w:rPr>
        <w:t>Cài đặt máy ảo Genymotion</w:t>
      </w:r>
      <w:bookmarkEnd w:id="6"/>
    </w:p>
    <w:p w:rsidR="00563A2A" w:rsidRDefault="002E18BE" w:rsidP="00B944F5">
      <w:pPr>
        <w:pStyle w:val="InfoBlue"/>
        <w:ind w:firstLine="720"/>
      </w:pPr>
      <w:r>
        <w:t>Tải phiên bản genymotion mới nhất tại địa chỉ sau</w:t>
      </w:r>
      <w:r w:rsidR="00E827F4" w:rsidRPr="00FA6C71">
        <w:t>:</w:t>
      </w:r>
    </w:p>
    <w:p w:rsidR="002E18BE" w:rsidRPr="002E18BE" w:rsidRDefault="00D87635" w:rsidP="009513B4">
      <w:pPr>
        <w:pStyle w:val="InfoBlue"/>
        <w:ind w:firstLine="720"/>
      </w:pPr>
      <w:hyperlink r:id="rId24" w:history="1">
        <w:r w:rsidR="002E18BE" w:rsidRPr="008030A9">
          <w:rPr>
            <w:rStyle w:val="Hyperlink"/>
          </w:rPr>
          <w:t>https://www.genymotion.com/download/</w:t>
        </w:r>
      </w:hyperlink>
      <w:r w:rsidR="002E18BE">
        <w:t xml:space="preserve"> </w:t>
      </w:r>
    </w:p>
    <w:p w:rsidR="002E18BE" w:rsidRDefault="002E18BE" w:rsidP="002E18BE">
      <w:pPr>
        <w:pStyle w:val="InfoBlue"/>
        <w:ind w:firstLine="720"/>
      </w:pPr>
      <w:r>
        <w:t>Mở file vừa tải để cài đặt genymotion</w:t>
      </w:r>
      <w:r w:rsidRPr="00FA6C71">
        <w:t>:</w:t>
      </w:r>
    </w:p>
    <w:p w:rsidR="00E827F4" w:rsidRDefault="002E18BE" w:rsidP="00E827F4">
      <w:pPr>
        <w:pStyle w:val="BodyText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79216D50" wp14:editId="66799C30">
            <wp:extent cx="4010025" cy="310119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8741" cy="31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BE" w:rsidRDefault="002E18BE" w:rsidP="00E827F4">
      <w:pPr>
        <w:pStyle w:val="BodyText"/>
        <w:ind w:left="0"/>
        <w:rPr>
          <w:sz w:val="28"/>
          <w:szCs w:val="28"/>
        </w:rPr>
      </w:pPr>
      <w:r>
        <w:rPr>
          <w:sz w:val="28"/>
          <w:szCs w:val="28"/>
        </w:rPr>
        <w:tab/>
        <w:t>Nhấn next để tiếp tục.</w:t>
      </w:r>
    </w:p>
    <w:p w:rsidR="002E18BE" w:rsidRDefault="002E18BE" w:rsidP="00E827F4">
      <w:pPr>
        <w:pStyle w:val="BodyText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265115D0" wp14:editId="21444117">
            <wp:extent cx="4010025" cy="30950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018" cy="310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BE" w:rsidRDefault="002E18BE" w:rsidP="00E827F4">
      <w:pPr>
        <w:pStyle w:val="BodyText"/>
        <w:ind w:left="0"/>
        <w:rPr>
          <w:sz w:val="28"/>
          <w:szCs w:val="28"/>
        </w:rPr>
      </w:pPr>
      <w:r>
        <w:rPr>
          <w:sz w:val="28"/>
          <w:szCs w:val="28"/>
        </w:rPr>
        <w:tab/>
        <w:t>Nhấn install để bắt đầu cài đặt.</w:t>
      </w:r>
    </w:p>
    <w:p w:rsidR="002E18BE" w:rsidRDefault="002E18BE" w:rsidP="00E827F4">
      <w:pPr>
        <w:pStyle w:val="BodyText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41746F59" wp14:editId="53E36965">
            <wp:extent cx="4057650" cy="3138023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9338" cy="315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B4" w:rsidRDefault="009513B4" w:rsidP="00E827F4">
      <w:pPr>
        <w:pStyle w:val="BodyText"/>
        <w:ind w:left="0"/>
        <w:rPr>
          <w:sz w:val="28"/>
          <w:szCs w:val="28"/>
        </w:rPr>
      </w:pPr>
      <w:r>
        <w:rPr>
          <w:sz w:val="28"/>
          <w:szCs w:val="28"/>
        </w:rPr>
        <w:tab/>
      </w:r>
    </w:p>
    <w:p w:rsidR="009513B4" w:rsidRDefault="009513B4" w:rsidP="00E827F4">
      <w:pPr>
        <w:pStyle w:val="BodyText"/>
        <w:ind w:left="0"/>
        <w:rPr>
          <w:sz w:val="28"/>
          <w:szCs w:val="28"/>
        </w:rPr>
      </w:pPr>
      <w:r>
        <w:rPr>
          <w:sz w:val="28"/>
          <w:szCs w:val="28"/>
        </w:rPr>
        <w:tab/>
        <w:t>Sao khi cài xong, nhấn vào biểu tượng Genymotion để mở. Sau đó nhấn Nút Add để thêm máy ảo mới.</w:t>
      </w:r>
    </w:p>
    <w:p w:rsidR="009513B4" w:rsidRDefault="009513B4" w:rsidP="00E827F4">
      <w:pPr>
        <w:pStyle w:val="BodyText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350385EE" wp14:editId="20CDA64A">
            <wp:extent cx="4333875" cy="340876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5324" cy="341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B4" w:rsidRDefault="009513B4" w:rsidP="009513B4">
      <w:pPr>
        <w:pStyle w:val="BodyTex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943C70" wp14:editId="08202F7F">
            <wp:extent cx="4410075" cy="314312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2166" cy="315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B4" w:rsidRDefault="009513B4" w:rsidP="009513B4">
      <w:pPr>
        <w:pStyle w:val="BodyText"/>
        <w:ind w:left="0" w:firstLine="720"/>
        <w:rPr>
          <w:sz w:val="28"/>
          <w:szCs w:val="28"/>
        </w:rPr>
      </w:pPr>
      <w:r>
        <w:rPr>
          <w:sz w:val="28"/>
          <w:szCs w:val="28"/>
        </w:rPr>
        <w:t>Chọn máy ảo cần cài đặt, click next để download.</w:t>
      </w:r>
    </w:p>
    <w:p w:rsidR="009513B4" w:rsidRDefault="009513B4" w:rsidP="009513B4">
      <w:pPr>
        <w:pStyle w:val="BodyText"/>
        <w:ind w:left="0"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F08F9A4" wp14:editId="1F073842">
            <wp:extent cx="3743325" cy="2950667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7477" cy="29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B4" w:rsidRDefault="009513B4" w:rsidP="009513B4">
      <w:pPr>
        <w:pStyle w:val="BodyText"/>
        <w:ind w:left="0" w:firstLine="720"/>
        <w:rPr>
          <w:sz w:val="28"/>
          <w:szCs w:val="28"/>
        </w:rPr>
      </w:pPr>
      <w:r>
        <w:rPr>
          <w:sz w:val="28"/>
          <w:szCs w:val="28"/>
        </w:rPr>
        <w:t>Sau đó chọn máy ảo cần khởi động, nhấn nút start để mở máy ảo.</w:t>
      </w:r>
    </w:p>
    <w:p w:rsidR="002E18BE" w:rsidRPr="00FA6C71" w:rsidRDefault="009513B4" w:rsidP="009513B4">
      <w:pPr>
        <w:pStyle w:val="BodyText"/>
        <w:ind w:left="0" w:firstLine="720"/>
        <w:rPr>
          <w:sz w:val="28"/>
          <w:szCs w:val="28"/>
        </w:rPr>
      </w:pPr>
      <w:bookmarkStart w:id="7" w:name="_GoBack"/>
      <w:r>
        <w:rPr>
          <w:noProof/>
        </w:rPr>
        <w:lastRenderedPageBreak/>
        <w:drawing>
          <wp:inline distT="0" distB="0" distL="0" distR="0" wp14:anchorId="3875D217" wp14:editId="57E843F3">
            <wp:extent cx="3296093" cy="538411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1390" cy="540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2E18BE" w:rsidRDefault="009513B4" w:rsidP="002E18BE">
      <w:pPr>
        <w:pStyle w:val="Heading1"/>
        <w:jc w:val="both"/>
        <w:rPr>
          <w:sz w:val="28"/>
          <w:szCs w:val="28"/>
        </w:rPr>
      </w:pPr>
      <w:bookmarkStart w:id="8" w:name="_Toc465944847"/>
      <w:r>
        <w:rPr>
          <w:sz w:val="28"/>
          <w:szCs w:val="28"/>
        </w:rPr>
        <w:t>Import project và build ứng dụng</w:t>
      </w:r>
      <w:bookmarkEnd w:id="8"/>
    </w:p>
    <w:p w:rsidR="00655B35" w:rsidRDefault="00655B35" w:rsidP="00655B35">
      <w:pPr>
        <w:pStyle w:val="BodyText"/>
        <w:ind w:left="0" w:firstLine="720"/>
        <w:rPr>
          <w:sz w:val="28"/>
          <w:szCs w:val="28"/>
        </w:rPr>
      </w:pPr>
      <w:r>
        <w:rPr>
          <w:sz w:val="28"/>
          <w:szCs w:val="28"/>
        </w:rPr>
        <w:t>Mở ứng dụng android studio</w:t>
      </w:r>
      <w:r w:rsidR="00865763">
        <w:rPr>
          <w:sz w:val="28"/>
          <w:szCs w:val="28"/>
        </w:rPr>
        <w:t>, chọn Open an existing Android…</w:t>
      </w:r>
    </w:p>
    <w:p w:rsidR="00865763" w:rsidRDefault="00865763" w:rsidP="00655B35">
      <w:pPr>
        <w:pStyle w:val="BodyText"/>
        <w:ind w:left="0"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624316" wp14:editId="373E7843">
            <wp:extent cx="4476750" cy="3855457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85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63" w:rsidRDefault="00D37AFD" w:rsidP="00655B35">
      <w:pPr>
        <w:pStyle w:val="BodyText"/>
        <w:ind w:left="0" w:firstLine="720"/>
        <w:rPr>
          <w:sz w:val="28"/>
          <w:szCs w:val="28"/>
        </w:rPr>
      </w:pPr>
      <w:r>
        <w:rPr>
          <w:sz w:val="28"/>
          <w:szCs w:val="28"/>
        </w:rPr>
        <w:t>Chọn thư mục chứa source code sau đó nhấn Ok để mở project:</w:t>
      </w:r>
    </w:p>
    <w:p w:rsidR="00D37AFD" w:rsidRDefault="00D37AFD" w:rsidP="00655B35">
      <w:pPr>
        <w:pStyle w:val="BodyText"/>
        <w:ind w:left="0"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6101342" wp14:editId="2CE6FC37">
            <wp:extent cx="5943600" cy="3261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FD" w:rsidRDefault="00D37AFD" w:rsidP="00655B35">
      <w:pPr>
        <w:pStyle w:val="BodyText"/>
        <w:ind w:left="0" w:firstLine="720"/>
        <w:rPr>
          <w:sz w:val="28"/>
          <w:szCs w:val="28"/>
        </w:rPr>
      </w:pPr>
    </w:p>
    <w:p w:rsidR="00D37AFD" w:rsidRDefault="00002694" w:rsidP="00655B35">
      <w:pPr>
        <w:pStyle w:val="BodyText"/>
        <w:ind w:left="0"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Mở máy ảo genymotion như đã hướng dẫn trước đó.</w:t>
      </w:r>
    </w:p>
    <w:p w:rsidR="00BC57C2" w:rsidRDefault="00002694" w:rsidP="00002694">
      <w:pPr>
        <w:pStyle w:val="BodyText"/>
        <w:ind w:left="0"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340F1F8" wp14:editId="06C20FE9">
            <wp:extent cx="4171950" cy="6886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94" w:rsidRDefault="00002694" w:rsidP="00002694">
      <w:pPr>
        <w:pStyle w:val="BodyText"/>
        <w:ind w:left="0" w:firstLine="720"/>
        <w:rPr>
          <w:sz w:val="28"/>
          <w:szCs w:val="28"/>
        </w:rPr>
      </w:pPr>
    </w:p>
    <w:p w:rsidR="00002694" w:rsidRDefault="00002694" w:rsidP="00002694">
      <w:pPr>
        <w:pStyle w:val="BodyText"/>
        <w:ind w:left="0"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Sau khi đã mở máy ảo anhdroid, trên android studio, vào Build </w:t>
      </w:r>
      <w:r w:rsidRPr="0000269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Rebuild để build lại ứng dụng.</w:t>
      </w:r>
    </w:p>
    <w:p w:rsidR="00002694" w:rsidRDefault="00002694" w:rsidP="00002694">
      <w:pPr>
        <w:pStyle w:val="BodyText"/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Để install lên máy ảo, nhấn vào biểu tượng run app </w:t>
      </w:r>
      <w:r>
        <w:rPr>
          <w:noProof/>
        </w:rPr>
        <w:drawing>
          <wp:inline distT="0" distB="0" distL="0" distR="0" wp14:anchorId="43A11C2B" wp14:editId="3E621C03">
            <wp:extent cx="266700" cy="24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trên thanh công cụ của android studio.</w:t>
      </w:r>
    </w:p>
    <w:p w:rsidR="00002694" w:rsidRDefault="00002694" w:rsidP="00002694">
      <w:pPr>
        <w:pStyle w:val="BodyText"/>
        <w:ind w:left="0"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76823C0" wp14:editId="18601BB0">
            <wp:extent cx="59436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94" w:rsidRDefault="00002694" w:rsidP="00002694">
      <w:pPr>
        <w:pStyle w:val="BodyText"/>
        <w:ind w:left="0" w:firstLine="720"/>
        <w:rPr>
          <w:sz w:val="28"/>
          <w:szCs w:val="28"/>
        </w:rPr>
      </w:pPr>
    </w:p>
    <w:p w:rsidR="00002694" w:rsidRDefault="00002694" w:rsidP="00002694">
      <w:pPr>
        <w:pStyle w:val="BodyText"/>
        <w:ind w:left="0" w:firstLine="720"/>
        <w:rPr>
          <w:sz w:val="28"/>
          <w:szCs w:val="28"/>
        </w:rPr>
      </w:pPr>
      <w:r>
        <w:rPr>
          <w:sz w:val="28"/>
          <w:szCs w:val="28"/>
        </w:rPr>
        <w:t>Chọn máy ảo đã được mở trước đó và nhấn Ok.</w:t>
      </w:r>
    </w:p>
    <w:p w:rsidR="00002694" w:rsidRDefault="00002694" w:rsidP="00002694">
      <w:pPr>
        <w:pStyle w:val="BodyText"/>
        <w:ind w:left="0"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6D53958" wp14:editId="138F2A84">
            <wp:extent cx="5524500" cy="1514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94" w:rsidRDefault="00002694" w:rsidP="00002694">
      <w:pPr>
        <w:pStyle w:val="BodyText"/>
        <w:ind w:left="0" w:firstLine="720"/>
        <w:rPr>
          <w:sz w:val="28"/>
          <w:szCs w:val="28"/>
        </w:rPr>
      </w:pPr>
      <w:r>
        <w:rPr>
          <w:sz w:val="28"/>
          <w:szCs w:val="28"/>
        </w:rPr>
        <w:t>Đợi ít phút cho ứng dụng build lại source code.</w:t>
      </w:r>
    </w:p>
    <w:p w:rsidR="00002694" w:rsidRDefault="00002694" w:rsidP="00002694">
      <w:pPr>
        <w:pStyle w:val="BodyText"/>
        <w:ind w:left="0"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4AC0E" wp14:editId="7B532E27">
            <wp:extent cx="4210050" cy="6886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94" w:rsidRDefault="00002694" w:rsidP="00002694">
      <w:pPr>
        <w:pStyle w:val="BodyText"/>
        <w:ind w:left="0" w:firstLine="720"/>
        <w:rPr>
          <w:sz w:val="28"/>
          <w:szCs w:val="28"/>
        </w:rPr>
      </w:pPr>
      <w:r>
        <w:rPr>
          <w:sz w:val="28"/>
          <w:szCs w:val="28"/>
        </w:rPr>
        <w:t>Ứng dụng đã được build thành công trên genymotion.</w:t>
      </w:r>
    </w:p>
    <w:p w:rsidR="00C6713E" w:rsidRDefault="00C6713E" w:rsidP="00002694">
      <w:pPr>
        <w:pStyle w:val="BodyText"/>
        <w:ind w:left="0" w:firstLine="720"/>
        <w:rPr>
          <w:sz w:val="28"/>
          <w:szCs w:val="28"/>
        </w:rPr>
      </w:pPr>
    </w:p>
    <w:p w:rsidR="00002694" w:rsidRDefault="00002694" w:rsidP="00002694">
      <w:pPr>
        <w:pStyle w:val="BodyText"/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Để build ra file APK, trên android studio, vào menu Build </w:t>
      </w:r>
      <w:r w:rsidRPr="0000269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="00C6713E">
        <w:rPr>
          <w:sz w:val="28"/>
          <w:szCs w:val="28"/>
        </w:rPr>
        <w:t>Build APK.</w:t>
      </w:r>
    </w:p>
    <w:p w:rsidR="00C6713E" w:rsidRDefault="00C6713E" w:rsidP="00002694">
      <w:pPr>
        <w:pStyle w:val="BodyText"/>
        <w:ind w:left="0" w:firstLine="720"/>
        <w:rPr>
          <w:sz w:val="28"/>
          <w:szCs w:val="28"/>
        </w:rPr>
      </w:pPr>
    </w:p>
    <w:p w:rsidR="00C6713E" w:rsidRDefault="00C6713E" w:rsidP="00002694">
      <w:pPr>
        <w:pStyle w:val="BodyText"/>
        <w:ind w:left="0" w:firstLine="720"/>
        <w:rPr>
          <w:sz w:val="28"/>
          <w:szCs w:val="28"/>
        </w:rPr>
      </w:pPr>
      <w:r>
        <w:rPr>
          <w:sz w:val="28"/>
          <w:szCs w:val="28"/>
        </w:rPr>
        <w:t>Đợi ít phút, android studio sẽ build ra file apk trong thư mục …/app/build/outputs/apk</w:t>
      </w:r>
    </w:p>
    <w:p w:rsidR="00C6713E" w:rsidRDefault="00C6713E" w:rsidP="00002694">
      <w:pPr>
        <w:pStyle w:val="BodyText"/>
        <w:ind w:left="0" w:firstLine="720"/>
        <w:rPr>
          <w:sz w:val="28"/>
          <w:szCs w:val="28"/>
        </w:rPr>
      </w:pPr>
    </w:p>
    <w:p w:rsidR="00C6713E" w:rsidRPr="00002694" w:rsidRDefault="00C6713E" w:rsidP="00002694">
      <w:pPr>
        <w:pStyle w:val="BodyText"/>
        <w:ind w:left="0"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F4D25A3" wp14:editId="5D02DA82">
            <wp:extent cx="5518298" cy="3331685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9856" cy="333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13E" w:rsidRPr="00002694">
      <w:headerReference w:type="default" r:id="rId40"/>
      <w:footerReference w:type="default" r:id="rId41"/>
      <w:headerReference w:type="first" r:id="rId42"/>
      <w:footerReference w:type="first" r:id="rId43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7635" w:rsidRDefault="00D87635">
      <w:pPr>
        <w:spacing w:line="240" w:lineRule="auto"/>
      </w:pPr>
      <w:r>
        <w:separator/>
      </w:r>
    </w:p>
  </w:endnote>
  <w:endnote w:type="continuationSeparator" w:id="0">
    <w:p w:rsidR="00D87635" w:rsidRDefault="00D876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699A" w:rsidRDefault="0027699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27699A" w:rsidRDefault="0027699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7699A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7699A" w:rsidRDefault="0027699A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7699A" w:rsidRDefault="0027699A">
          <w:pPr>
            <w:jc w:val="center"/>
          </w:pPr>
          <w:r>
            <w:sym w:font="Symbol" w:char="F0D3"/>
          </w:r>
          <w:r w:rsidR="00D87635">
            <w:fldChar w:fldCharType="begin"/>
          </w:r>
          <w:r w:rsidR="00D87635">
            <w:instrText xml:space="preserve"> DOCPROPERTY "Company"  \* MERGEFORMAT </w:instrText>
          </w:r>
          <w:r w:rsidR="00D87635">
            <w:fldChar w:fldCharType="separate"/>
          </w:r>
          <w:r>
            <w:t>Nhóm 3</w:t>
          </w:r>
          <w:r w:rsidR="00D87635"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D37AFD">
            <w:rPr>
              <w:noProof/>
            </w:rPr>
            <w:t>2016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7699A" w:rsidRDefault="0027699A" w:rsidP="00485D7D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4D578C">
            <w:rPr>
              <w:rStyle w:val="PageNumber"/>
              <w:noProof/>
            </w:rPr>
            <w:t>19</w:t>
          </w:r>
          <w:r>
            <w:rPr>
              <w:rStyle w:val="PageNumber"/>
            </w:rPr>
            <w:fldChar w:fldCharType="end"/>
          </w:r>
        </w:p>
      </w:tc>
    </w:tr>
  </w:tbl>
  <w:p w:rsidR="0027699A" w:rsidRDefault="0027699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699A" w:rsidRDefault="002769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7635" w:rsidRDefault="00D87635">
      <w:pPr>
        <w:spacing w:line="240" w:lineRule="auto"/>
      </w:pPr>
      <w:r>
        <w:separator/>
      </w:r>
    </w:p>
  </w:footnote>
  <w:footnote w:type="continuationSeparator" w:id="0">
    <w:p w:rsidR="00D87635" w:rsidRDefault="00D876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699A" w:rsidRDefault="0027699A">
    <w:pPr>
      <w:rPr>
        <w:sz w:val="24"/>
      </w:rPr>
    </w:pPr>
  </w:p>
  <w:p w:rsidR="0027699A" w:rsidRDefault="0027699A">
    <w:pPr>
      <w:pBdr>
        <w:top w:val="single" w:sz="6" w:space="1" w:color="auto"/>
      </w:pBdr>
      <w:rPr>
        <w:sz w:val="24"/>
      </w:rPr>
    </w:pPr>
  </w:p>
  <w:p w:rsidR="0027699A" w:rsidRPr="00CC06B7" w:rsidRDefault="0027699A">
    <w:pPr>
      <w:pBdr>
        <w:bottom w:val="single" w:sz="6" w:space="1" w:color="auto"/>
      </w:pBdr>
      <w:jc w:val="right"/>
      <w:rPr>
        <w:rFonts w:ascii="Arial" w:hAnsi="Arial"/>
        <w:b/>
        <w:sz w:val="48"/>
      </w:rPr>
    </w:pPr>
    <w:r w:rsidRPr="00CC06B7">
      <w:rPr>
        <w:rFonts w:ascii="Arial" w:hAnsi="Arial"/>
        <w:b/>
        <w:sz w:val="48"/>
      </w:rPr>
      <w:fldChar w:fldCharType="begin"/>
    </w:r>
    <w:r w:rsidRPr="00CC06B7">
      <w:rPr>
        <w:rFonts w:ascii="Arial" w:hAnsi="Arial"/>
        <w:b/>
        <w:sz w:val="48"/>
      </w:rPr>
      <w:instrText xml:space="preserve"> DOCPROPERTY "Company"  \* MERGEFORMAT </w:instrText>
    </w:r>
    <w:r w:rsidRPr="00CC06B7">
      <w:rPr>
        <w:rFonts w:ascii="Arial" w:hAnsi="Arial"/>
        <w:b/>
        <w:sz w:val="48"/>
      </w:rPr>
      <w:fldChar w:fldCharType="separate"/>
    </w:r>
    <w:r w:rsidRPr="00CC06B7">
      <w:rPr>
        <w:rFonts w:ascii="Arial" w:hAnsi="Arial"/>
        <w:b/>
        <w:sz w:val="48"/>
      </w:rPr>
      <w:t>Nhóm 3</w:t>
    </w:r>
    <w:r w:rsidRPr="00CC06B7">
      <w:rPr>
        <w:rFonts w:ascii="Arial" w:hAnsi="Arial"/>
        <w:b/>
        <w:sz w:val="48"/>
      </w:rPr>
      <w:fldChar w:fldCharType="end"/>
    </w:r>
  </w:p>
  <w:p w:rsidR="0027699A" w:rsidRDefault="0027699A">
    <w:pPr>
      <w:pBdr>
        <w:bottom w:val="single" w:sz="6" w:space="1" w:color="auto"/>
      </w:pBdr>
      <w:jc w:val="right"/>
      <w:rPr>
        <w:sz w:val="24"/>
      </w:rPr>
    </w:pPr>
  </w:p>
  <w:p w:rsidR="0027699A" w:rsidRDefault="002769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7699A">
      <w:tc>
        <w:tcPr>
          <w:tcW w:w="6379" w:type="dxa"/>
        </w:tcPr>
        <w:p w:rsidR="0027699A" w:rsidRDefault="00D87635">
          <w:r>
            <w:fldChar w:fldCharType="begin"/>
          </w:r>
          <w:r>
            <w:instrText xml:space="preserve"> SUBJECT  \* MERGEFORMAT </w:instrText>
          </w:r>
          <w:r>
            <w:fldChar w:fldCharType="separate"/>
          </w:r>
          <w:r w:rsidR="0027699A">
            <w:t>PHẦN MỀM DẠY NẤU ĂN</w:t>
          </w:r>
          <w:r>
            <w:fldChar w:fldCharType="end"/>
          </w:r>
        </w:p>
      </w:tc>
      <w:tc>
        <w:tcPr>
          <w:tcW w:w="3179" w:type="dxa"/>
        </w:tcPr>
        <w:p w:rsidR="0027699A" w:rsidRDefault="0027699A" w:rsidP="000C51A1">
          <w:pPr>
            <w:tabs>
              <w:tab w:val="left" w:pos="1135"/>
            </w:tabs>
            <w:spacing w:before="40"/>
            <w:ind w:right="68"/>
          </w:pPr>
          <w:r>
            <w:t xml:space="preserve">  Phiên bản:           1.0</w:t>
          </w:r>
        </w:p>
      </w:tc>
    </w:tr>
    <w:tr w:rsidR="0027699A">
      <w:tc>
        <w:tcPr>
          <w:tcW w:w="6379" w:type="dxa"/>
        </w:tcPr>
        <w:p w:rsidR="0027699A" w:rsidRDefault="00D37AFD" w:rsidP="004000E1">
          <w:pPr>
            <w:widowControl/>
            <w:spacing w:line="240" w:lineRule="auto"/>
          </w:pPr>
          <w:r>
            <w:t>THIẾT LẬP MÔI TRƯỜNG, CÀI ĐẶ</w:t>
          </w:r>
          <w:r w:rsidR="004000E1">
            <w:t>T CÔNG CỤ VÀ BIÊN DỊCH MÃ NGUỒN</w:t>
          </w:r>
        </w:p>
      </w:tc>
      <w:tc>
        <w:tcPr>
          <w:tcW w:w="3179" w:type="dxa"/>
        </w:tcPr>
        <w:p w:rsidR="0027699A" w:rsidRDefault="0027699A" w:rsidP="000C51A1">
          <w:r>
            <w:t xml:space="preserve">  Ngày:  11/10/2016</w:t>
          </w:r>
        </w:p>
      </w:tc>
    </w:tr>
    <w:tr w:rsidR="0027699A">
      <w:tc>
        <w:tcPr>
          <w:tcW w:w="9558" w:type="dxa"/>
          <w:gridSpan w:val="2"/>
        </w:tcPr>
        <w:p w:rsidR="0027699A" w:rsidRDefault="0027699A">
          <w:r>
            <w:t>MÔN QUẢN LÝ DỰ ÁN PHẦN MỀM</w:t>
          </w:r>
        </w:p>
      </w:tc>
    </w:tr>
  </w:tbl>
  <w:p w:rsidR="0027699A" w:rsidRDefault="0027699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699A" w:rsidRDefault="002769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67048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8F600DB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5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B3D4AF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0C4A150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F653D7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27F3F2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AF73984"/>
    <w:multiLevelType w:val="hybridMultilevel"/>
    <w:tmpl w:val="93B276A6"/>
    <w:lvl w:ilvl="0" w:tplc="23C6CA40">
      <w:start w:val="1"/>
      <w:numFmt w:val="bullet"/>
      <w:lvlText w:val="-"/>
      <w:lvlJc w:val="left"/>
      <w:pPr>
        <w:ind w:left="1080" w:hanging="360"/>
      </w:pPr>
      <w:rPr>
        <w:rFonts w:ascii="TimesNewRomanPSMT" w:eastAsia="Times New Roman" w:hAnsi="TimesNewRomanPSMT" w:cs="Times New Roman" w:hint="default"/>
        <w:color w:val="00000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2CEF0397"/>
    <w:multiLevelType w:val="multilevel"/>
    <w:tmpl w:val="EDBCF2EC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534410A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5B2D20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5FE228FE"/>
    <w:multiLevelType w:val="hybridMultilevel"/>
    <w:tmpl w:val="B9823AB6"/>
    <w:lvl w:ilvl="0" w:tplc="951AAB64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E9424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6F6B2ED8"/>
    <w:multiLevelType w:val="multilevel"/>
    <w:tmpl w:val="CE1A35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9" w15:restartNumberingAfterBreak="0">
    <w:nsid w:val="7147134A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0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29"/>
  </w:num>
  <w:num w:numId="4">
    <w:abstractNumId w:val="4"/>
  </w:num>
  <w:num w:numId="5">
    <w:abstractNumId w:val="8"/>
  </w:num>
  <w:num w:numId="6">
    <w:abstractNumId w:val="23"/>
  </w:num>
  <w:num w:numId="7">
    <w:abstractNumId w:val="28"/>
  </w:num>
  <w:num w:numId="8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9">
    <w:abstractNumId w:val="26"/>
  </w:num>
  <w:num w:numId="10">
    <w:abstractNumId w:val="24"/>
  </w:num>
  <w:num w:numId="11">
    <w:abstractNumId w:val="3"/>
  </w:num>
  <w:num w:numId="12">
    <w:abstractNumId w:val="17"/>
  </w:num>
  <w:num w:numId="13">
    <w:abstractNumId w:val="33"/>
  </w:num>
  <w:num w:numId="14">
    <w:abstractNumId w:val="22"/>
  </w:num>
  <w:num w:numId="15">
    <w:abstractNumId w:val="21"/>
  </w:num>
  <w:num w:numId="1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17">
    <w:abstractNumId w:val="2"/>
  </w:num>
  <w:num w:numId="18">
    <w:abstractNumId w:val="32"/>
  </w:num>
  <w:num w:numId="19">
    <w:abstractNumId w:val="5"/>
  </w:num>
  <w:num w:numId="20">
    <w:abstractNumId w:val="18"/>
  </w:num>
  <w:num w:numId="21">
    <w:abstractNumId w:val="16"/>
  </w:num>
  <w:num w:numId="22">
    <w:abstractNumId w:val="31"/>
  </w:num>
  <w:num w:numId="23">
    <w:abstractNumId w:val="15"/>
  </w:num>
  <w:num w:numId="24">
    <w:abstractNumId w:val="10"/>
  </w:num>
  <w:num w:numId="25">
    <w:abstractNumId w:val="30"/>
  </w:num>
  <w:num w:numId="26">
    <w:abstractNumId w:val="20"/>
  </w:num>
  <w:num w:numId="27">
    <w:abstractNumId w:val="12"/>
  </w:num>
  <w:num w:numId="28">
    <w:abstractNumId w:val="19"/>
  </w:num>
  <w:num w:numId="29">
    <w:abstractNumId w:val="14"/>
  </w:num>
  <w:num w:numId="30">
    <w:abstractNumId w:val="27"/>
  </w:num>
  <w:num w:numId="31">
    <w:abstractNumId w:val="9"/>
  </w:num>
  <w:num w:numId="32">
    <w:abstractNumId w:val="7"/>
  </w:num>
  <w:num w:numId="33">
    <w:abstractNumId w:val="6"/>
  </w:num>
  <w:num w:numId="34">
    <w:abstractNumId w:val="11"/>
  </w:num>
  <w:num w:numId="35">
    <w:abstractNumId w:val="13"/>
  </w:num>
  <w:num w:numId="3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n-US" w:vendorID="64" w:dllVersion="0" w:nlCheck="1" w:checkStyle="0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509"/>
    <w:rsid w:val="000017E1"/>
    <w:rsid w:val="00002694"/>
    <w:rsid w:val="00007D3C"/>
    <w:rsid w:val="00055D25"/>
    <w:rsid w:val="000C51A1"/>
    <w:rsid w:val="00126396"/>
    <w:rsid w:val="001549F0"/>
    <w:rsid w:val="00174CE1"/>
    <w:rsid w:val="00215B31"/>
    <w:rsid w:val="00245049"/>
    <w:rsid w:val="0027699A"/>
    <w:rsid w:val="0028604D"/>
    <w:rsid w:val="002E18BE"/>
    <w:rsid w:val="00302313"/>
    <w:rsid w:val="003409F6"/>
    <w:rsid w:val="00355D62"/>
    <w:rsid w:val="003C2B21"/>
    <w:rsid w:val="003D240E"/>
    <w:rsid w:val="004000E1"/>
    <w:rsid w:val="00420F42"/>
    <w:rsid w:val="00426E71"/>
    <w:rsid w:val="00485D7D"/>
    <w:rsid w:val="004D088D"/>
    <w:rsid w:val="004D578C"/>
    <w:rsid w:val="00563A2A"/>
    <w:rsid w:val="00593FBE"/>
    <w:rsid w:val="00643D72"/>
    <w:rsid w:val="00655B35"/>
    <w:rsid w:val="006641B3"/>
    <w:rsid w:val="00671296"/>
    <w:rsid w:val="006B29FC"/>
    <w:rsid w:val="006E34F3"/>
    <w:rsid w:val="006E5A0C"/>
    <w:rsid w:val="00707A8E"/>
    <w:rsid w:val="00775C55"/>
    <w:rsid w:val="007C6357"/>
    <w:rsid w:val="007C7405"/>
    <w:rsid w:val="0082349A"/>
    <w:rsid w:val="008623E9"/>
    <w:rsid w:val="00865763"/>
    <w:rsid w:val="008C02F3"/>
    <w:rsid w:val="008C4EE9"/>
    <w:rsid w:val="008D5FCE"/>
    <w:rsid w:val="008E1559"/>
    <w:rsid w:val="008E5C6E"/>
    <w:rsid w:val="008E7F72"/>
    <w:rsid w:val="008F6AEE"/>
    <w:rsid w:val="009513B4"/>
    <w:rsid w:val="009631A2"/>
    <w:rsid w:val="00971774"/>
    <w:rsid w:val="009E2A06"/>
    <w:rsid w:val="00A878AF"/>
    <w:rsid w:val="00B17899"/>
    <w:rsid w:val="00B34C3A"/>
    <w:rsid w:val="00B50C25"/>
    <w:rsid w:val="00B70E2D"/>
    <w:rsid w:val="00B944F5"/>
    <w:rsid w:val="00BC57C2"/>
    <w:rsid w:val="00BD034E"/>
    <w:rsid w:val="00C24C67"/>
    <w:rsid w:val="00C25C47"/>
    <w:rsid w:val="00C313DC"/>
    <w:rsid w:val="00C363CE"/>
    <w:rsid w:val="00C633DF"/>
    <w:rsid w:val="00C6713E"/>
    <w:rsid w:val="00CC06B7"/>
    <w:rsid w:val="00CE1613"/>
    <w:rsid w:val="00D37AFD"/>
    <w:rsid w:val="00D42457"/>
    <w:rsid w:val="00D57509"/>
    <w:rsid w:val="00D87635"/>
    <w:rsid w:val="00DB696B"/>
    <w:rsid w:val="00DF1D66"/>
    <w:rsid w:val="00E46B44"/>
    <w:rsid w:val="00E827F4"/>
    <w:rsid w:val="00F8119F"/>
    <w:rsid w:val="00FA6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A0DA101"/>
  <w15:chartTrackingRefBased/>
  <w15:docId w15:val="{6C233CF5-5A80-4DEF-A6B2-E09B6CB5A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semiHidden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left" w:pos="1440"/>
        <w:tab w:val="right" w:pos="9360"/>
      </w:tabs>
      <w:ind w:left="990"/>
    </w:pPr>
    <w:rPr>
      <w:noProof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semiHidden/>
    <w:pPr>
      <w:keepLines/>
      <w:spacing w:after="120"/>
      <w:ind w:left="720"/>
    </w:pPr>
  </w:style>
  <w:style w:type="paragraph" w:customStyle="1" w:styleId="Blockquote">
    <w:name w:val="Blockquote"/>
    <w:basedOn w:val="Normal"/>
    <w:pPr>
      <w:widowControl/>
      <w:spacing w:before="100" w:after="100" w:line="240" w:lineRule="auto"/>
      <w:ind w:left="360" w:right="360"/>
    </w:pPr>
    <w:rPr>
      <w:snapToGrid w:val="0"/>
      <w:sz w:val="24"/>
      <w:lang w:val="en-CA"/>
    </w:r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semiHidden/>
    <w:rPr>
      <w:i/>
      <w:color w:val="0000FF"/>
    </w:rPr>
  </w:style>
  <w:style w:type="paragraph" w:styleId="BodyTextIndent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35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245049"/>
    <w:pPr>
      <w:spacing w:after="120"/>
      <w:jc w:val="both"/>
    </w:pPr>
    <w:rPr>
      <w:rFonts w:ascii="Roboto" w:hAnsi="Roboto"/>
      <w:color w:val="111111"/>
      <w:sz w:val="28"/>
      <w:szCs w:val="28"/>
      <w:shd w:val="clear" w:color="auto" w:fill="FFFFFF"/>
    </w:rPr>
  </w:style>
  <w:style w:type="character" w:styleId="Hyperlink">
    <w:name w:val="Hyperlink"/>
    <w:semiHidden/>
    <w:rPr>
      <w:color w:val="0000FF"/>
      <w:u w:val="single"/>
    </w:rPr>
  </w:style>
  <w:style w:type="character" w:customStyle="1" w:styleId="fontstyle01">
    <w:name w:val="fontstyle01"/>
    <w:basedOn w:val="DefaultParagraphFont"/>
    <w:rsid w:val="000C51A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6B29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17899"/>
    <w:rPr>
      <w:b/>
      <w:bCs/>
    </w:rPr>
  </w:style>
  <w:style w:type="character" w:customStyle="1" w:styleId="apple-converted-space">
    <w:name w:val="apple-converted-space"/>
    <w:basedOn w:val="DefaultParagraphFont"/>
    <w:rsid w:val="008C4EE9"/>
  </w:style>
  <w:style w:type="paragraph" w:styleId="ListParagraph">
    <w:name w:val="List Paragraph"/>
    <w:basedOn w:val="Normal"/>
    <w:uiPriority w:val="72"/>
    <w:qFormat/>
    <w:rsid w:val="00E827F4"/>
    <w:pPr>
      <w:ind w:left="720"/>
      <w:contextualSpacing/>
    </w:pPr>
  </w:style>
  <w:style w:type="paragraph" w:customStyle="1" w:styleId="ByLine">
    <w:name w:val="ByLine"/>
    <w:basedOn w:val="Title"/>
    <w:rsid w:val="00E46B44"/>
    <w:pPr>
      <w:widowControl/>
      <w:spacing w:before="240" w:after="720"/>
      <w:jc w:val="right"/>
    </w:pPr>
    <w:rPr>
      <w:kern w:val="28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09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genymotion.com/download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2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://www.oracle.com/technetwork/java/javase/downloads/jdk8-downloads-2133151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developer.android.com/studio/index.html?gclid=CjwKEAjwwOvABRC08aedoZ_lnTMSJACs_cbug2tL6VRvd2xkL87csl1CntvXXV8C3d7LEUDMhdS7hBoCFU3w_wcB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9.png"/><Relationship Id="rId41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o%20Chi%20Hai\Desktop\rup_sdpl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D5F95-6E3D-4E38-80CB-6B30E9C3A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rup_sdpln.dot</Template>
  <TotalTime>652</TotalTime>
  <Pages>19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Hướng dẫn thiết lập môi trường, cài đặt công cụ và biên dịch mã nguồn</vt:lpstr>
    </vt:vector>
  </TitlesOfParts>
  <Company>Nhóm 3</Company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Hướng dẫn thiết lập môi trường, cài đặt công cụ và biên dịch mã nguồn</dc:title>
  <dc:subject>PHẦN MỀM DẠY NẤU ĂN</dc:subject>
  <dc:creator>Don Evans</dc:creator>
  <cp:keywords/>
  <dc:description/>
  <cp:lastModifiedBy>MP Nguyen</cp:lastModifiedBy>
  <cp:revision>23</cp:revision>
  <cp:lastPrinted>1899-12-31T17:00:00Z</cp:lastPrinted>
  <dcterms:created xsi:type="dcterms:W3CDTF">2016-10-11T14:21:00Z</dcterms:created>
  <dcterms:modified xsi:type="dcterms:W3CDTF">2016-11-28T08:49:00Z</dcterms:modified>
</cp:coreProperties>
</file>